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40EC1457" w14:textId="77777777" w:rsidTr="001B420B">
        <w:trPr>
          <w:trHeight w:val="281"/>
        </w:trPr>
        <w:tc>
          <w:tcPr>
            <w:tcW w:w="1413" w:type="dxa"/>
          </w:tcPr>
          <w:p w14:paraId="1A18AEED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3FFB6BC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2B62752E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7B362EEA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68B2B29A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A7AB7D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5DFC9D45" w14:textId="77777777" w:rsidTr="001B420B">
        <w:tc>
          <w:tcPr>
            <w:tcW w:w="1413" w:type="dxa"/>
          </w:tcPr>
          <w:p w14:paraId="3BD527E5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7B68514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021</w:t>
            </w:r>
          </w:p>
        </w:tc>
        <w:tc>
          <w:tcPr>
            <w:tcW w:w="1302" w:type="dxa"/>
          </w:tcPr>
          <w:p w14:paraId="6C042AB9" w14:textId="77777777" w:rsidR="001B420B" w:rsidRPr="00F40E66" w:rsidRDefault="00DB482F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</w:p>
        </w:tc>
        <w:tc>
          <w:tcPr>
            <w:tcW w:w="817" w:type="dxa"/>
          </w:tcPr>
          <w:p w14:paraId="76E7F21D" w14:textId="6EECDE39" w:rsidR="001B420B" w:rsidRPr="00F40E66" w:rsidRDefault="00AE10A7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A</w:t>
            </w:r>
          </w:p>
        </w:tc>
        <w:tc>
          <w:tcPr>
            <w:tcW w:w="2551" w:type="dxa"/>
          </w:tcPr>
          <w:p w14:paraId="3B404CEE" w14:textId="3751F8D8" w:rsidR="001B420B" w:rsidRPr="00F40E66" w:rsidRDefault="00AE10A7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0120053</w:t>
            </w:r>
          </w:p>
        </w:tc>
        <w:tc>
          <w:tcPr>
            <w:tcW w:w="3657" w:type="dxa"/>
          </w:tcPr>
          <w:p w14:paraId="2CD40CD2" w14:textId="25C66243" w:rsidR="001B420B" w:rsidRPr="00F40E66" w:rsidRDefault="00AE10A7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山口純也</w:t>
            </w:r>
          </w:p>
        </w:tc>
      </w:tr>
    </w:tbl>
    <w:p w14:paraId="3F2A36C2" w14:textId="77777777" w:rsidR="00F40E66" w:rsidRPr="009B58D6" w:rsidRDefault="00F40E6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レポートは最大</w:t>
      </w:r>
      <w:r w:rsidR="00834568">
        <w:rPr>
          <w:rFonts w:ascii="Meiryo UI" w:eastAsia="Meiryo UI" w:hAnsi="Meiryo UI" w:hint="eastAsia"/>
        </w:rPr>
        <w:t>5</w:t>
      </w:r>
      <w:r w:rsidRPr="009B58D6">
        <w:rPr>
          <w:rFonts w:ascii="Meiryo UI" w:eastAsia="Meiryo UI" w:hAnsi="Meiryo UI" w:hint="eastAsia"/>
        </w:rPr>
        <w:t>ページ以内とします。</w:t>
      </w:r>
      <w:r w:rsidR="003C1CB1" w:rsidRPr="009B58D6">
        <w:rPr>
          <w:rFonts w:ascii="Meiryo UI" w:eastAsia="Meiryo UI" w:hAnsi="Meiryo UI" w:hint="eastAsia"/>
        </w:rPr>
        <w:t>ページ数や文字数よりも、わかりやすく書けているかどうかが、点数アップの分かれ目です。</w:t>
      </w:r>
    </w:p>
    <w:p w14:paraId="51839062" w14:textId="77777777" w:rsidR="003C1CB1" w:rsidRDefault="009B58D6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GoogleスプレッドシートをもとにA</w:t>
      </w:r>
      <w:r w:rsidRPr="009B58D6">
        <w:rPr>
          <w:rFonts w:ascii="Meiryo UI" w:eastAsia="Meiryo UI" w:hAnsi="Meiryo UI"/>
        </w:rPr>
        <w:t>PI</w:t>
      </w:r>
      <w:r w:rsidRPr="009B58D6">
        <w:rPr>
          <w:rFonts w:ascii="Meiryo UI" w:eastAsia="Meiryo UI" w:hAnsi="Meiryo UI" w:hint="eastAsia"/>
        </w:rPr>
        <w:t>を作成</w:t>
      </w:r>
      <w:r w:rsidR="00EC05FE">
        <w:rPr>
          <w:rFonts w:ascii="Meiryo UI" w:eastAsia="Meiryo UI" w:hAnsi="Meiryo UI" w:hint="eastAsia"/>
        </w:rPr>
        <w:t>し、下記を行ってください。</w:t>
      </w:r>
    </w:p>
    <w:p w14:paraId="3F46EC9F" w14:textId="77777777" w:rsidR="00EC05FE" w:rsidRPr="00EC05FE" w:rsidRDefault="00EC05FE">
      <w:pPr>
        <w:rPr>
          <w:rFonts w:ascii="Meiryo UI" w:eastAsia="Meiryo UI" w:hAnsi="Meiryo UI"/>
        </w:rPr>
      </w:pPr>
    </w:p>
    <w:p w14:paraId="1EF0749E" w14:textId="77777777" w:rsidR="00DB482F" w:rsidRPr="009B58D6" w:rsidRDefault="00DB482F" w:rsidP="00DB482F">
      <w:pPr>
        <w:pStyle w:val="a4"/>
        <w:numPr>
          <w:ilvl w:val="0"/>
          <w:numId w:val="8"/>
        </w:numPr>
        <w:rPr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Google スプレッドシートをもとに作成したAPI について、以下を報告すること</w:t>
      </w:r>
      <w:r w:rsidR="00734A6C" w:rsidRPr="009B58D6">
        <w:rPr>
          <w:rStyle w:val="eop"/>
          <w:rFonts w:ascii="Meiryo UI" w:eastAsia="Meiryo UI" w:hAnsi="Meiryo UI" w:hint="eastAsia"/>
          <w:szCs w:val="21"/>
        </w:rPr>
        <w:t>。</w:t>
      </w:r>
    </w:p>
    <w:p w14:paraId="09B6979C" w14:textId="46B45C03" w:rsidR="00DB482F" w:rsidRDefault="00DB482F" w:rsidP="00DB482F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作成した独自データの概要(2行くらいで説明せよ)</w:t>
      </w:r>
      <w:r w:rsidRPr="009B58D6">
        <w:rPr>
          <w:rStyle w:val="eop"/>
          <w:rFonts w:ascii="Meiryo UI" w:eastAsia="Meiryo UI" w:hAnsi="Meiryo UI" w:hint="eastAsia"/>
          <w:szCs w:val="21"/>
        </w:rPr>
        <w:t> </w:t>
      </w:r>
    </w:p>
    <w:p w14:paraId="103AB75C" w14:textId="2255F3AF" w:rsidR="00AE10A7" w:rsidRDefault="00AE10A7" w:rsidP="00AE10A7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オープンワールドアクションゲーム「原神」のチャラクター情報一覧</w:t>
      </w:r>
    </w:p>
    <w:p w14:paraId="56725850" w14:textId="5B1473BE" w:rsidR="00AE10A7" w:rsidRDefault="00AE10A7" w:rsidP="00AE10A7">
      <w:pPr>
        <w:pStyle w:val="a4"/>
        <w:ind w:left="840"/>
        <w:rPr>
          <w:rStyle w:val="eop"/>
          <w:rFonts w:ascii="Meiryo UI" w:eastAsia="Meiryo UI" w:hAnsi="Meiryo UI"/>
          <w:szCs w:val="21"/>
        </w:rPr>
      </w:pPr>
      <w:r>
        <w:rPr>
          <w:rStyle w:val="eop"/>
          <w:rFonts w:ascii="Meiryo UI" w:eastAsia="Meiryo UI" w:hAnsi="Meiryo UI" w:hint="eastAsia"/>
          <w:szCs w:val="21"/>
        </w:rPr>
        <w:t>具体的な内容は右から「</w:t>
      </w:r>
      <w:r>
        <w:rPr>
          <w:rStyle w:val="eop"/>
          <w:rFonts w:ascii="Meiryo UI" w:eastAsia="Meiryo UI" w:hAnsi="Meiryo UI"/>
          <w:szCs w:val="21"/>
        </w:rPr>
        <w:t>id</w:t>
      </w:r>
      <w:r>
        <w:rPr>
          <w:rStyle w:val="eop"/>
          <w:rFonts w:ascii="Meiryo UI" w:eastAsia="Meiryo UI" w:hAnsi="Meiryo UI" w:hint="eastAsia"/>
          <w:szCs w:val="21"/>
        </w:rPr>
        <w:t>、キャラクター名、属性、得意武器、声優、キャラ出身、得意料理、レアリティ」</w:t>
      </w:r>
    </w:p>
    <w:p w14:paraId="3AA918AA" w14:textId="77777777" w:rsidR="00795A38" w:rsidRPr="009B58D6" w:rsidRDefault="00795A38" w:rsidP="00AE10A7">
      <w:pPr>
        <w:pStyle w:val="a4"/>
        <w:ind w:left="840"/>
        <w:rPr>
          <w:rFonts w:ascii="Meiryo UI" w:eastAsia="Meiryo UI" w:hAnsi="Meiryo UI"/>
          <w:szCs w:val="21"/>
        </w:rPr>
      </w:pPr>
    </w:p>
    <w:p w14:paraId="1967222B" w14:textId="62EB8D40" w:rsidR="00F2537A" w:rsidRDefault="00DB482F" w:rsidP="00F2537A">
      <w:pPr>
        <w:pStyle w:val="a4"/>
        <w:numPr>
          <w:ilvl w:val="1"/>
          <w:numId w:val="8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作成したGoogle スプレッドシートのURL</w:t>
      </w:r>
      <w:r w:rsidRPr="009B58D6">
        <w:rPr>
          <w:rStyle w:val="eop"/>
          <w:rFonts w:ascii="Meiryo UI" w:eastAsia="Meiryo UI" w:hAnsi="Meiryo UI" w:hint="eastAsia"/>
          <w:szCs w:val="21"/>
        </w:rPr>
        <w:t> </w:t>
      </w:r>
    </w:p>
    <w:p w14:paraId="3583567D" w14:textId="46663BE4" w:rsidR="00795A38" w:rsidRPr="00795A38" w:rsidRDefault="001A72C5" w:rsidP="00795A38">
      <w:pPr>
        <w:pStyle w:val="a9"/>
        <w:widowControl/>
        <w:ind w:leftChars="0" w:left="4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hyperlink r:id="rId8" w:anchor="gid=0" w:history="1">
        <w:r w:rsidR="00795A38" w:rsidRPr="00057F54">
          <w:rPr>
            <w:rStyle w:val="aa"/>
            <w:rFonts w:ascii="Miriam Libre" w:eastAsia="ＭＳ Ｐゴシック" w:hAnsi="Miriam Libre" w:cs="Miriam Libre" w:hint="cs"/>
            <w:kern w:val="0"/>
            <w:sz w:val="24"/>
            <w:szCs w:val="24"/>
            <w:bdr w:val="single" w:sz="2" w:space="0" w:color="E5E7EB" w:frame="1"/>
          </w:rPr>
          <w:t>https://docs.google.com/spreadsheets/d/1AASwrrBDCKIDAxz_-OPbWnjB6Crq0Eom-QDv76NvMKM/edit#gid=0</w:t>
        </w:r>
      </w:hyperlink>
    </w:p>
    <w:p w14:paraId="00D8EB19" w14:textId="77777777" w:rsidR="00F2537A" w:rsidRPr="00F2537A" w:rsidRDefault="00F2537A" w:rsidP="00F2537A">
      <w:pPr>
        <w:pStyle w:val="a4"/>
        <w:ind w:left="840"/>
        <w:rPr>
          <w:rFonts w:ascii="Meiryo UI" w:eastAsia="Meiryo UI" w:hAnsi="Meiryo UI"/>
          <w:szCs w:val="21"/>
        </w:rPr>
      </w:pPr>
    </w:p>
    <w:p w14:paraId="2B2C2B02" w14:textId="77777777" w:rsidR="00F2537A" w:rsidRPr="00F2537A" w:rsidRDefault="00DB482F" w:rsidP="00DB482F">
      <w:pPr>
        <w:pStyle w:val="a4"/>
        <w:numPr>
          <w:ilvl w:val="1"/>
          <w:numId w:val="8"/>
        </w:numPr>
        <w:rPr>
          <w:rStyle w:val="bcx8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APIエンドポイントのURL</w:t>
      </w:r>
      <w:r w:rsidRPr="009B58D6">
        <w:rPr>
          <w:rStyle w:val="bcx8"/>
          <w:rFonts w:ascii="Meiryo UI" w:eastAsia="Meiryo UI" w:hAnsi="Meiryo UI" w:hint="eastAsia"/>
          <w:szCs w:val="21"/>
        </w:rPr>
        <w:t> </w:t>
      </w:r>
    </w:p>
    <w:p w14:paraId="4906CEFD" w14:textId="00E827C5" w:rsidR="003C1CB1" w:rsidRDefault="001A72C5" w:rsidP="00586005">
      <w:pPr>
        <w:pStyle w:val="a9"/>
        <w:widowControl/>
        <w:ind w:leftChars="0" w:left="420"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hyperlink r:id="rId9" w:history="1">
        <w:r w:rsidR="00795A38" w:rsidRPr="00057F54">
          <w:rPr>
            <w:rStyle w:val="aa"/>
            <w:rFonts w:ascii="Miriam Libre" w:eastAsia="ＭＳ Ｐゴシック" w:hAnsi="Miriam Libre" w:cs="Miriam Libre" w:hint="cs"/>
            <w:kern w:val="0"/>
            <w:sz w:val="24"/>
            <w:szCs w:val="24"/>
            <w:bdr w:val="single" w:sz="2" w:space="0" w:color="E5E7EB" w:frame="1"/>
          </w:rPr>
          <w:t>https://sheetdb.io/api/v1/3ch2igs8crh3j</w:t>
        </w:r>
      </w:hyperlink>
      <w:r w:rsidR="00DB482F" w:rsidRPr="009B58D6">
        <w:rPr>
          <w:rFonts w:ascii="Meiryo UI" w:eastAsia="Meiryo UI" w:hAnsi="Meiryo UI" w:hint="eastAsia"/>
        </w:rPr>
        <w:br/>
      </w:r>
    </w:p>
    <w:p w14:paraId="654A520F" w14:textId="77777777" w:rsidR="00586005" w:rsidRPr="00586005" w:rsidRDefault="00586005" w:rsidP="00586005">
      <w:pPr>
        <w:pStyle w:val="a9"/>
        <w:widowControl/>
        <w:ind w:leftChars="0" w:left="420"/>
        <w:jc w:val="left"/>
        <w:rPr>
          <w:rFonts w:ascii="ＭＳ Ｐゴシック" w:eastAsia="ＭＳ Ｐゴシック" w:hAnsi="ＭＳ Ｐゴシック" w:cs="ＭＳ Ｐゴシック" w:hint="eastAsia"/>
          <w:kern w:val="0"/>
          <w:sz w:val="24"/>
          <w:szCs w:val="24"/>
        </w:rPr>
      </w:pPr>
    </w:p>
    <w:p w14:paraId="253FA8BD" w14:textId="77777777" w:rsidR="00DB482F" w:rsidRPr="009B58D6" w:rsidRDefault="00DB482F" w:rsidP="00DB482F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Meiryo UI" w:eastAsia="Meiryo UI" w:hAnsi="Meiryo UI"/>
          <w:sz w:val="21"/>
          <w:szCs w:val="21"/>
        </w:rPr>
      </w:pPr>
      <w:r w:rsidRPr="009B58D6">
        <w:rPr>
          <w:rStyle w:val="normaltextrun"/>
          <w:rFonts w:ascii="Meiryo UI" w:eastAsia="Meiryo UI" w:hAnsi="Meiryo UI" w:hint="eastAsia"/>
          <w:sz w:val="21"/>
          <w:szCs w:val="21"/>
        </w:rPr>
        <w:t>作成したAPIについて、POSTMANなどによる</w:t>
      </w:r>
      <w:r w:rsidR="00E47BDE" w:rsidRPr="009B58D6">
        <w:rPr>
          <w:rStyle w:val="normaltextrun"/>
          <w:rFonts w:ascii="Meiryo UI" w:eastAsia="Meiryo UI" w:hAnsi="Meiryo UI" w:hint="eastAsia"/>
          <w:sz w:val="21"/>
          <w:szCs w:val="21"/>
        </w:rPr>
        <w:t>GETにおける</w:t>
      </w:r>
      <w:r w:rsidRPr="009B58D6">
        <w:rPr>
          <w:rStyle w:val="normaltextrun"/>
          <w:rFonts w:ascii="Meiryo UI" w:eastAsia="Meiryo UI" w:hAnsi="Meiryo UI" w:hint="eastAsia"/>
          <w:sz w:val="21"/>
          <w:szCs w:val="21"/>
        </w:rPr>
        <w:t>パラメータおよび検索の確認。</w:t>
      </w:r>
      <w:r w:rsidRPr="009B58D6">
        <w:rPr>
          <w:rStyle w:val="eop"/>
          <w:rFonts w:ascii="Meiryo UI" w:eastAsia="Meiryo UI" w:hAnsi="Meiryo UI" w:hint="eastAsia"/>
          <w:sz w:val="21"/>
          <w:szCs w:val="21"/>
        </w:rPr>
        <w:t> </w:t>
      </w:r>
    </w:p>
    <w:p w14:paraId="16392990" w14:textId="34C4E00C" w:rsidR="009C318E" w:rsidRPr="00586005" w:rsidRDefault="00DB482F" w:rsidP="009C318E">
      <w:pPr>
        <w:pStyle w:val="paragraph"/>
        <w:numPr>
          <w:ilvl w:val="1"/>
          <w:numId w:val="8"/>
        </w:numPr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 w:rsidRPr="009B58D6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パラメータの使用</w:t>
      </w:r>
      <w:r w:rsidRPr="009B58D6">
        <w:rPr>
          <w:rStyle w:val="normaltextrun"/>
          <w:rFonts w:ascii="Cambria Math" w:eastAsia="Meiryo UI" w:hAnsi="Cambria Math" w:cs="Cambria Math"/>
          <w:color w:val="000000"/>
          <w:sz w:val="21"/>
          <w:szCs w:val="21"/>
          <w:shd w:val="clear" w:color="auto" w:fill="FFFFFF"/>
        </w:rPr>
        <w:t> </w:t>
      </w:r>
      <w:r w:rsidRPr="009B58D6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 </w:t>
      </w:r>
      <w:r w:rsidRPr="009B58D6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7FD3F197" w14:textId="77777777" w:rsidR="00586005" w:rsidRDefault="00586005" w:rsidP="00586005">
      <w:pPr>
        <w:pStyle w:val="paragraph"/>
        <w:spacing w:before="0" w:beforeAutospacing="0" w:after="0" w:afterAutospacing="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</w:p>
    <w:p w14:paraId="48EA8292" w14:textId="044E8486" w:rsidR="00586005" w:rsidRDefault="009C318E" w:rsidP="00586005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proofErr w:type="spellStart"/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sort_order</w:t>
      </w:r>
      <w:proofErr w:type="spellEnd"/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(並び替え, 降順)</w:t>
      </w:r>
      <w:r w:rsidRPr="009C318E">
        <w:rPr>
          <w:rStyle w:val="eop"/>
          <w:rFonts w:ascii="Meiryo UI" w:eastAsia="Meiryo UI" w:hAnsi="Meiryo UI" w:hint="eastAsia"/>
          <w:color w:val="000000"/>
          <w:sz w:val="21"/>
          <w:szCs w:val="21"/>
        </w:rPr>
        <w:t> </w:t>
      </w:r>
    </w:p>
    <w:p w14:paraId="533EBF27" w14:textId="410E0908" w:rsidR="00586005" w:rsidRDefault="00586005" w:rsidP="00586005">
      <w:pPr>
        <w:pStyle w:val="paragraph"/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>
        <w:rPr>
          <w:rFonts w:ascii="Meiryo UI" w:eastAsia="Meiryo UI" w:hAnsi="Meiryo UI" w:hint="eastAsia"/>
          <w:noProof/>
          <w:sz w:val="21"/>
          <w:szCs w:val="21"/>
        </w:rPr>
        <w:drawing>
          <wp:inline distT="0" distB="0" distL="0" distR="0" wp14:anchorId="322A88B6" wp14:editId="1C0EBD65">
            <wp:extent cx="6166884" cy="4304916"/>
            <wp:effectExtent l="0" t="0" r="5715" b="635"/>
            <wp:docPr id="3" name="図 3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088" cy="43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6C2" w14:textId="77777777" w:rsidR="00586005" w:rsidRPr="00586005" w:rsidRDefault="00586005" w:rsidP="00586005">
      <w:pPr>
        <w:pStyle w:val="paragraph"/>
        <w:spacing w:before="0" w:beforeAutospacing="0" w:after="0" w:afterAutospacing="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</w:p>
    <w:p w14:paraId="4BD8E156" w14:textId="71AA5215" w:rsidR="009C318E" w:rsidRPr="00586005" w:rsidRDefault="009C318E" w:rsidP="00586005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Style w:val="normaltextrun"/>
          <w:rFonts w:ascii="Meiryo UI" w:eastAsia="Meiryo UI" w:hAnsi="Meiryo UI"/>
          <w:sz w:val="21"/>
          <w:szCs w:val="21"/>
        </w:rPr>
      </w:pPr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lastRenderedPageBreak/>
        <w:t>limit/offset (ページネーション)</w:t>
      </w:r>
    </w:p>
    <w:p w14:paraId="2E1BEDE2" w14:textId="3936F532" w:rsidR="00586005" w:rsidRDefault="00586005" w:rsidP="00586005">
      <w:pPr>
        <w:pStyle w:val="paragraph"/>
        <w:spacing w:before="0" w:beforeAutospacing="0" w:after="0" w:afterAutospacing="0"/>
        <w:textAlignment w:val="baseline"/>
        <w:rPr>
          <w:rStyle w:val="eop"/>
          <w:rFonts w:ascii="Meiryo UI" w:eastAsia="Meiryo UI" w:hAnsi="Meiryo UI"/>
          <w:sz w:val="21"/>
          <w:szCs w:val="21"/>
        </w:rPr>
      </w:pPr>
      <w:r>
        <w:rPr>
          <w:rFonts w:ascii="Meiryo UI" w:eastAsia="Meiryo UI" w:hAnsi="Meiryo UI" w:hint="eastAsia"/>
          <w:noProof/>
          <w:sz w:val="21"/>
          <w:szCs w:val="21"/>
        </w:rPr>
        <w:drawing>
          <wp:inline distT="0" distB="0" distL="0" distR="0" wp14:anchorId="2759A737" wp14:editId="007A7106">
            <wp:extent cx="6166884" cy="4313166"/>
            <wp:effectExtent l="0" t="0" r="5715" b="5080"/>
            <wp:docPr id="4" name="図 4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12" cy="43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2FA" w14:textId="77777777" w:rsidR="00586005" w:rsidRPr="00586005" w:rsidRDefault="00586005" w:rsidP="00586005">
      <w:pPr>
        <w:pStyle w:val="paragraph"/>
        <w:spacing w:before="0" w:beforeAutospacing="0" w:after="0" w:afterAutospacing="0"/>
        <w:textAlignment w:val="baseline"/>
        <w:rPr>
          <w:rStyle w:val="eop"/>
          <w:rFonts w:ascii="Meiryo UI" w:eastAsia="Meiryo UI" w:hAnsi="Meiryo UI" w:hint="eastAsia"/>
          <w:sz w:val="21"/>
          <w:szCs w:val="21"/>
        </w:rPr>
      </w:pPr>
    </w:p>
    <w:p w14:paraId="5A49847F" w14:textId="0459D818" w:rsidR="00DB482F" w:rsidRPr="00586005" w:rsidRDefault="009C318E" w:rsidP="00586005">
      <w:pPr>
        <w:pStyle w:val="paragraph"/>
        <w:numPr>
          <w:ilvl w:val="2"/>
          <w:numId w:val="8"/>
        </w:numPr>
        <w:spacing w:before="0" w:beforeAutospacing="0" w:after="0" w:afterAutospacing="0"/>
        <w:textAlignment w:val="baseline"/>
        <w:rPr>
          <w:rFonts w:ascii="Meiryo UI" w:eastAsia="Meiryo UI" w:hAnsi="Meiryo UI"/>
          <w:sz w:val="21"/>
          <w:szCs w:val="21"/>
        </w:rPr>
      </w:pPr>
      <w:r w:rsidRPr="009C318E">
        <w:rPr>
          <w:rStyle w:val="normaltextrun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search (</w:t>
      </w:r>
      <w:r w:rsidRPr="009C318E">
        <w:rPr>
          <w:rStyle w:val="spellingerror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検索</w:t>
      </w:r>
      <w:r w:rsidR="00586005">
        <w:rPr>
          <w:rStyle w:val="spellingerror"/>
          <w:rFonts w:ascii="Meiryo UI" w:eastAsia="Meiryo UI" w:hAnsi="Meiryo UI" w:hint="eastAsia"/>
          <w:color w:val="000000"/>
          <w:sz w:val="21"/>
          <w:szCs w:val="21"/>
          <w:shd w:val="clear" w:color="auto" w:fill="FFFFFF"/>
        </w:rPr>
        <w:t>)</w:t>
      </w:r>
    </w:p>
    <w:p w14:paraId="516CD753" w14:textId="46F774DE" w:rsidR="003C1CB1" w:rsidRPr="009B58D6" w:rsidRDefault="00586005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1E4B3095" wp14:editId="5A95A064">
            <wp:extent cx="6166485" cy="4273411"/>
            <wp:effectExtent l="0" t="0" r="0" b="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47" cy="42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231" w14:textId="77777777" w:rsidR="00F40E66" w:rsidRPr="009B58D6" w:rsidRDefault="00F40E66">
      <w:pPr>
        <w:rPr>
          <w:rFonts w:ascii="Meiryo UI" w:eastAsia="Meiryo UI" w:hAnsi="Meiryo UI" w:hint="eastAsia"/>
        </w:rPr>
      </w:pPr>
    </w:p>
    <w:p w14:paraId="44E45D22" w14:textId="77777777" w:rsidR="00DB482F" w:rsidRPr="009B58D6" w:rsidRDefault="00E47BDE" w:rsidP="00E47BDE">
      <w:pPr>
        <w:pStyle w:val="a9"/>
        <w:numPr>
          <w:ilvl w:val="0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lastRenderedPageBreak/>
        <w:t>作成したAPIについて、POSTMANなどによる</w:t>
      </w:r>
      <w:r w:rsidRPr="009B58D6">
        <w:rPr>
          <w:rStyle w:val="normaltextrun"/>
          <w:rFonts w:ascii="Meiryo UI" w:eastAsia="Meiryo UI" w:hAnsi="Meiryo UI"/>
          <w:szCs w:val="21"/>
        </w:rPr>
        <w:t>POST</w:t>
      </w:r>
      <w:r w:rsidRPr="009B58D6">
        <w:rPr>
          <w:rStyle w:val="normaltextrun"/>
          <w:rFonts w:ascii="Meiryo UI" w:eastAsia="Meiryo UI" w:hAnsi="Meiryo UI" w:hint="eastAsia"/>
          <w:szCs w:val="21"/>
        </w:rPr>
        <w:t>およびD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>の確認。</w:t>
      </w:r>
    </w:p>
    <w:p w14:paraId="245F7D87" w14:textId="3E6C6066" w:rsidR="00E66DA5" w:rsidRPr="00CD790F" w:rsidRDefault="00E47BDE" w:rsidP="00E47BDE">
      <w:pPr>
        <w:pStyle w:val="a9"/>
        <w:numPr>
          <w:ilvl w:val="1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P</w:t>
      </w:r>
      <w:r w:rsidRPr="009B58D6">
        <w:rPr>
          <w:rStyle w:val="normaltextrun"/>
          <w:rFonts w:ascii="Meiryo UI" w:eastAsia="Meiryo UI" w:hAnsi="Meiryo UI"/>
          <w:szCs w:val="21"/>
        </w:rPr>
        <w:t>OST</w:t>
      </w:r>
      <w:r w:rsidRPr="009B58D6">
        <w:rPr>
          <w:rStyle w:val="normaltextrun"/>
          <w:rFonts w:ascii="Meiryo UI" w:eastAsia="Meiryo UI" w:hAnsi="Meiryo UI" w:hint="eastAsia"/>
          <w:szCs w:val="21"/>
        </w:rPr>
        <w:t>の実行結果</w:t>
      </w:r>
    </w:p>
    <w:p w14:paraId="5EBAF03C" w14:textId="05205B08" w:rsidR="00CD790F" w:rsidRDefault="00C835C4" w:rsidP="00CD790F">
      <w:pPr>
        <w:rPr>
          <w:rStyle w:val="normaltextrun"/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6F0AB587" wp14:editId="58A32070">
            <wp:extent cx="6134986" cy="4279132"/>
            <wp:effectExtent l="0" t="0" r="0" b="1270"/>
            <wp:docPr id="11" name="図 1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795" cy="43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FC6D" w14:textId="06D07699" w:rsidR="00C835C4" w:rsidRDefault="00C835C4" w:rsidP="00CD790F">
      <w:pPr>
        <w:rPr>
          <w:rStyle w:val="normaltextrun"/>
          <w:rFonts w:ascii="Meiryo UI" w:eastAsia="Meiryo UI" w:hAnsi="Meiryo UI" w:hint="eastAsia"/>
        </w:rPr>
      </w:pPr>
      <w:r>
        <w:rPr>
          <w:rStyle w:val="normaltextrun"/>
          <w:rFonts w:ascii="Meiryo UI" w:eastAsia="Meiryo UI" w:hAnsi="Meiryo UI" w:hint="eastAsia"/>
        </w:rPr>
        <w:t>入力結果↓</w:t>
      </w:r>
    </w:p>
    <w:p w14:paraId="02A0EA86" w14:textId="06AE9353" w:rsidR="00CD790F" w:rsidRPr="00CD790F" w:rsidRDefault="00CD790F" w:rsidP="00CD790F">
      <w:pPr>
        <w:rPr>
          <w:rStyle w:val="normaltextrun"/>
          <w:rFonts w:ascii="Meiryo UI" w:eastAsia="Meiryo UI" w:hAnsi="Meiryo UI" w:hint="eastAsia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238E33B9" wp14:editId="399B0EC3">
            <wp:extent cx="5996763" cy="4181576"/>
            <wp:effectExtent l="0" t="0" r="0" b="0"/>
            <wp:docPr id="10" name="図 10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056" cy="4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BA72" w14:textId="3754772A" w:rsidR="00E47BDE" w:rsidRPr="00CD790F" w:rsidRDefault="00E47BDE" w:rsidP="00CD790F">
      <w:pPr>
        <w:pStyle w:val="a9"/>
        <w:ind w:leftChars="0"/>
        <w:rPr>
          <w:rStyle w:val="normaltextrun"/>
          <w:rFonts w:ascii="Meiryo UI" w:eastAsia="Meiryo UI" w:hAnsi="Meiryo UI"/>
        </w:rPr>
      </w:pPr>
    </w:p>
    <w:p w14:paraId="2D5E59C4" w14:textId="77777777" w:rsidR="00E47BDE" w:rsidRPr="009B58D6" w:rsidRDefault="00E47BDE" w:rsidP="00E47BDE">
      <w:pPr>
        <w:pStyle w:val="a9"/>
        <w:numPr>
          <w:ilvl w:val="1"/>
          <w:numId w:val="8"/>
        </w:numPr>
        <w:ind w:leftChars="0"/>
        <w:rPr>
          <w:rStyle w:val="normaltextrun"/>
          <w:rFonts w:ascii="Meiryo UI" w:eastAsia="Meiryo UI" w:hAnsi="Meiryo UI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lastRenderedPageBreak/>
        <w:t>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 xml:space="preserve">の実行結果 </w:t>
      </w:r>
      <w:r w:rsidRPr="009B58D6">
        <w:rPr>
          <w:rStyle w:val="normaltextrun"/>
          <w:rFonts w:ascii="Meiryo UI" w:eastAsia="Meiryo UI" w:hAnsi="Meiryo UI"/>
          <w:szCs w:val="21"/>
        </w:rPr>
        <w:t>(</w:t>
      </w:r>
      <w:r w:rsidRPr="009B58D6">
        <w:rPr>
          <w:rStyle w:val="normaltextrun"/>
          <w:rFonts w:ascii="Meiryo UI" w:eastAsia="Meiryo UI" w:hAnsi="Meiryo UI" w:hint="eastAsia"/>
          <w:szCs w:val="21"/>
        </w:rPr>
        <w:t>一部のコンテンツだけをD</w:t>
      </w:r>
      <w:r w:rsidRPr="009B58D6">
        <w:rPr>
          <w:rStyle w:val="normaltextrun"/>
          <w:rFonts w:ascii="Meiryo UI" w:eastAsia="Meiryo UI" w:hAnsi="Meiryo UI"/>
          <w:szCs w:val="21"/>
        </w:rPr>
        <w:t>ELETE</w:t>
      </w:r>
      <w:r w:rsidRPr="009B58D6">
        <w:rPr>
          <w:rStyle w:val="normaltextrun"/>
          <w:rFonts w:ascii="Meiryo UI" w:eastAsia="Meiryo UI" w:hAnsi="Meiryo UI" w:hint="eastAsia"/>
          <w:szCs w:val="21"/>
        </w:rPr>
        <w:t>した場合)</w:t>
      </w:r>
    </w:p>
    <w:p w14:paraId="17A69071" w14:textId="3CD21E40" w:rsidR="00E47BDE" w:rsidRDefault="00E66DA5" w:rsidP="00E47BDE">
      <w:pPr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63DF567D" wp14:editId="507D8F31">
            <wp:extent cx="6188149" cy="4311483"/>
            <wp:effectExtent l="0" t="0" r="0" b="0"/>
            <wp:docPr id="6" name="図 6" descr="グラフィカル ユーザー インターフェイス, テキスト, アプリケーション, メール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テキスト, アプリケーション, メール, Web サイト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250" cy="43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0987" w14:textId="77777777" w:rsidR="00E47BDE" w:rsidRDefault="00E47BDE" w:rsidP="00E47BDE">
      <w:pPr>
        <w:rPr>
          <w:rFonts w:ascii="Meiryo UI" w:eastAsia="Meiryo UI" w:hAnsi="Meiryo UI"/>
        </w:rPr>
      </w:pPr>
    </w:p>
    <w:p w14:paraId="587A6F03" w14:textId="77777777" w:rsidR="00E47BDE" w:rsidRDefault="00E47BDE" w:rsidP="00E47BDE">
      <w:pPr>
        <w:rPr>
          <w:rFonts w:ascii="Meiryo UI" w:eastAsia="Meiryo UI" w:hAnsi="Meiryo UI"/>
        </w:rPr>
      </w:pPr>
    </w:p>
    <w:p w14:paraId="6C01A060" w14:textId="77777777" w:rsidR="00E47BDE" w:rsidRPr="00E47BDE" w:rsidRDefault="00E47BDE" w:rsidP="00E47BDE">
      <w:pPr>
        <w:rPr>
          <w:rFonts w:ascii="Meiryo UI" w:eastAsia="Meiryo UI" w:hAnsi="Meiryo UI"/>
        </w:rPr>
      </w:pPr>
    </w:p>
    <w:sectPr w:rsidR="00E47BDE" w:rsidRPr="00E47BDE" w:rsidSect="001B420B">
      <w:footerReference w:type="default" r:id="rId16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5B4B7" w14:textId="77777777" w:rsidR="001A72C5" w:rsidRDefault="001A72C5" w:rsidP="001B420B">
      <w:r>
        <w:separator/>
      </w:r>
    </w:p>
  </w:endnote>
  <w:endnote w:type="continuationSeparator" w:id="0">
    <w:p w14:paraId="4A02F879" w14:textId="77777777" w:rsidR="001A72C5" w:rsidRDefault="001A72C5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iriam Libre">
    <w:panose1 w:val="00000500000000000000"/>
    <w:charset w:val="B1"/>
    <w:family w:val="auto"/>
    <w:pitch w:val="variable"/>
    <w:sig w:usb0="00000807" w:usb1="40000000" w:usb2="00000000" w:usb3="00000000" w:csb0="000000B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554422A7" w14:textId="77777777">
      <w:trPr>
        <w:jc w:val="right"/>
      </w:trPr>
      <w:tc>
        <w:tcPr>
          <w:tcW w:w="4795" w:type="dxa"/>
          <w:vAlign w:val="center"/>
        </w:tcPr>
        <w:p w14:paraId="08BF86BE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36A0E37E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1F23E41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F3D08" w14:textId="77777777" w:rsidR="001A72C5" w:rsidRDefault="001A72C5" w:rsidP="001B420B">
      <w:r>
        <w:rPr>
          <w:rFonts w:hint="eastAsia"/>
        </w:rPr>
        <w:separator/>
      </w:r>
    </w:p>
  </w:footnote>
  <w:footnote w:type="continuationSeparator" w:id="0">
    <w:p w14:paraId="0E9AB94E" w14:textId="77777777" w:rsidR="001A72C5" w:rsidRDefault="001A72C5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97786"/>
    <w:multiLevelType w:val="hybridMultilevel"/>
    <w:tmpl w:val="4D66BC58"/>
    <w:lvl w:ilvl="0" w:tplc="F0F4618A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C4B6A93"/>
    <w:multiLevelType w:val="multilevel"/>
    <w:tmpl w:val="C18245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795554"/>
    <w:multiLevelType w:val="hybridMultilevel"/>
    <w:tmpl w:val="5ED0A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7552400"/>
    <w:multiLevelType w:val="hybridMultilevel"/>
    <w:tmpl w:val="EC7C0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01A7FB9"/>
    <w:multiLevelType w:val="multilevel"/>
    <w:tmpl w:val="643A8B6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DA12D5"/>
    <w:multiLevelType w:val="multilevel"/>
    <w:tmpl w:val="61D819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  <w:lvlOverride w:ilvl="0">
      <w:startOverride w:val="1"/>
    </w:lvlOverride>
  </w:num>
  <w:num w:numId="2">
    <w:abstractNumId w:val="1"/>
  </w:num>
  <w:num w:numId="3">
    <w:abstractNumId w:val="6"/>
  </w:num>
  <w:num w:numId="4">
    <w:abstractNumId w:val="10"/>
  </w:num>
  <w:num w:numId="5">
    <w:abstractNumId w:val="5"/>
    <w:lvlOverride w:ilvl="0">
      <w:startOverride w:val="1"/>
    </w:lvlOverride>
  </w:num>
  <w:num w:numId="6">
    <w:abstractNumId w:val="2"/>
  </w:num>
  <w:num w:numId="7">
    <w:abstractNumId w:val="7"/>
  </w:num>
  <w:num w:numId="8">
    <w:abstractNumId w:val="0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A7"/>
    <w:rsid w:val="001A72C5"/>
    <w:rsid w:val="001B420B"/>
    <w:rsid w:val="0032641D"/>
    <w:rsid w:val="003C1CB1"/>
    <w:rsid w:val="003E647B"/>
    <w:rsid w:val="00586005"/>
    <w:rsid w:val="00734A6C"/>
    <w:rsid w:val="00795A38"/>
    <w:rsid w:val="007E0449"/>
    <w:rsid w:val="00834568"/>
    <w:rsid w:val="008C6668"/>
    <w:rsid w:val="008E699E"/>
    <w:rsid w:val="008F76DE"/>
    <w:rsid w:val="00940B95"/>
    <w:rsid w:val="009B58D6"/>
    <w:rsid w:val="009C318E"/>
    <w:rsid w:val="00A52082"/>
    <w:rsid w:val="00A80170"/>
    <w:rsid w:val="00AB3C90"/>
    <w:rsid w:val="00AE10A7"/>
    <w:rsid w:val="00C835C4"/>
    <w:rsid w:val="00CD790F"/>
    <w:rsid w:val="00DB482F"/>
    <w:rsid w:val="00DE047F"/>
    <w:rsid w:val="00E47BDE"/>
    <w:rsid w:val="00E66DA5"/>
    <w:rsid w:val="00EA73FD"/>
    <w:rsid w:val="00EC05FE"/>
    <w:rsid w:val="00F2537A"/>
    <w:rsid w:val="00F4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94A7147"/>
  <w15:chartTrackingRefBased/>
  <w15:docId w15:val="{028CF19C-90A0-C540-B62B-DB6ECD290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  <w:style w:type="paragraph" w:customStyle="1" w:styleId="paragraph">
    <w:name w:val="paragraph"/>
    <w:basedOn w:val="a"/>
    <w:rsid w:val="00DB482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normaltextrun">
    <w:name w:val="normaltextrun"/>
    <w:basedOn w:val="a0"/>
    <w:rsid w:val="00DB482F"/>
  </w:style>
  <w:style w:type="character" w:customStyle="1" w:styleId="eop">
    <w:name w:val="eop"/>
    <w:basedOn w:val="a0"/>
    <w:rsid w:val="00DB482F"/>
  </w:style>
  <w:style w:type="character" w:customStyle="1" w:styleId="bcx8">
    <w:name w:val="bcx8"/>
    <w:basedOn w:val="a0"/>
    <w:rsid w:val="00DB482F"/>
  </w:style>
  <w:style w:type="paragraph" w:styleId="a9">
    <w:name w:val="List Paragraph"/>
    <w:basedOn w:val="a"/>
    <w:uiPriority w:val="34"/>
    <w:qFormat/>
    <w:rsid w:val="00E47BDE"/>
    <w:pPr>
      <w:ind w:leftChars="400" w:left="840"/>
    </w:pPr>
  </w:style>
  <w:style w:type="character" w:customStyle="1" w:styleId="spellingerror">
    <w:name w:val="spellingerror"/>
    <w:basedOn w:val="a0"/>
    <w:rsid w:val="009C318E"/>
  </w:style>
  <w:style w:type="character" w:styleId="aa">
    <w:name w:val="Hyperlink"/>
    <w:basedOn w:val="a0"/>
    <w:uiPriority w:val="99"/>
    <w:unhideWhenUsed/>
    <w:rsid w:val="00F2537A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2537A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795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AASwrrBDCKIDAxz_-OPbWnjB6Crq0Eom-QDv76NvMKM/edit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heetdb.io/api/v1/3ch2igs8crh3j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loetyr/Downloads/API&#23455;&#32722;/&#31532;&#20108;&#22238;/API&#23455;&#32722;&#12524;&#12507;&#12442;&#12540;&#12488;(2)_&#12486;&#12531;&#12501;&#12442;&#12524;&#12540;&#12488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API実習レポート(2)_テンプレート.dotx</Template>
  <TotalTime>15</TotalTime>
  <Pages>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山口 純也　yamaguchi junnya</cp:lastModifiedBy>
  <cp:revision>5</cp:revision>
  <dcterms:created xsi:type="dcterms:W3CDTF">2021-12-14T06:28:00Z</dcterms:created>
  <dcterms:modified xsi:type="dcterms:W3CDTF">2021-12-21T00:21:00Z</dcterms:modified>
</cp:coreProperties>
</file>